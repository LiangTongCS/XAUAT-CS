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02D6" w:rsidRDefault="00B002D6">
      <w:r>
        <w:t>QuatusII</w:t>
      </w:r>
      <w:r>
        <w:rPr>
          <w:rFonts w:hint="eastAsia"/>
        </w:rPr>
        <w:t>基本使用流程</w:t>
      </w:r>
      <w:r>
        <w:t>(</w:t>
      </w:r>
      <w:r>
        <w:rPr>
          <w:rFonts w:hint="eastAsia"/>
        </w:rPr>
        <w:t>下</w:t>
      </w:r>
      <w:r>
        <w:t>):</w:t>
      </w:r>
    </w:p>
    <w:p w:rsidR="00B002D6" w:rsidRDefault="00B002D6"/>
    <w:p w:rsidR="00B002D6" w:rsidRDefault="00B002D6" w:rsidP="005D76D6">
      <w:r>
        <w:rPr>
          <w:rFonts w:hint="eastAsia"/>
        </w:rPr>
        <w:t>一</w:t>
      </w:r>
      <w:r>
        <w:t>.QuatusII</w:t>
      </w:r>
      <w:r>
        <w:rPr>
          <w:rFonts w:hint="eastAsia"/>
        </w:rPr>
        <w:t>使用实例</w:t>
      </w:r>
    </w:p>
    <w:p w:rsidR="00B002D6" w:rsidRDefault="00B002D6" w:rsidP="0079185B">
      <w:r>
        <w:rPr>
          <w:rFonts w:hint="eastAsia"/>
        </w:rPr>
        <w:t>第一步</w:t>
      </w:r>
      <w:r>
        <w:t>:</w:t>
      </w:r>
      <w:r>
        <w:rPr>
          <w:rFonts w:hint="eastAsia"/>
        </w:rPr>
        <w:t>编码</w:t>
      </w:r>
    </w:p>
    <w:p w:rsidR="00B002D6" w:rsidRDefault="00B002D6" w:rsidP="0079185B">
      <w:r>
        <w:rPr>
          <w:rFonts w:hint="eastAsia"/>
        </w:rPr>
        <w:t>用文本编辑器正确编写源文件</w:t>
      </w:r>
      <w:r>
        <w:t>(</w:t>
      </w:r>
      <w:r>
        <w:rPr>
          <w:rFonts w:hint="eastAsia"/>
        </w:rPr>
        <w:t>本例</w:t>
      </w:r>
      <w:r>
        <w:t>run.v),</w:t>
      </w:r>
      <w:r>
        <w:rPr>
          <w:rFonts w:hint="eastAsia"/>
        </w:rPr>
        <w:t>并经</w:t>
      </w:r>
      <w:r>
        <w:t>modelsim</w:t>
      </w:r>
      <w:r>
        <w:rPr>
          <w:rFonts w:hint="eastAsia"/>
        </w:rPr>
        <w:t>仿真确认该电路设计正确</w:t>
      </w:r>
      <w:r>
        <w:t>.</w:t>
      </w:r>
    </w:p>
    <w:p w:rsidR="00B002D6" w:rsidRDefault="00B002D6" w:rsidP="0079185B">
      <w:r>
        <w:rPr>
          <w:rFonts w:hint="eastAsia"/>
        </w:rPr>
        <w:t>第二步</w:t>
      </w:r>
      <w:r>
        <w:t>:</w:t>
      </w:r>
      <w:r>
        <w:rPr>
          <w:rFonts w:hint="eastAsia"/>
        </w:rPr>
        <w:t>新建工程</w:t>
      </w:r>
    </w:p>
    <w:p w:rsidR="00B002D6" w:rsidRDefault="00B002D6" w:rsidP="0079185B">
      <w:r>
        <w:rPr>
          <w:rFonts w:hint="eastAsia"/>
        </w:rPr>
        <w:t>新建工程</w:t>
      </w:r>
      <w:r>
        <w:t>New project (</w:t>
      </w:r>
      <w:r>
        <w:rPr>
          <w:rFonts w:hint="eastAsia"/>
        </w:rPr>
        <w:t>注意工程名和设计文件的</w:t>
      </w:r>
      <w:r>
        <w:t>module</w:t>
      </w:r>
      <w:r>
        <w:rPr>
          <w:rFonts w:hint="eastAsia"/>
        </w:rPr>
        <w:t>名保持一致</w:t>
      </w:r>
      <w:r>
        <w:t>),</w:t>
      </w:r>
      <w:r>
        <w:rPr>
          <w:rFonts w:hint="eastAsia"/>
        </w:rPr>
        <w:t>选择和开发板一致的</w:t>
      </w:r>
      <w:r>
        <w:t>FPGA</w:t>
      </w:r>
      <w:r>
        <w:rPr>
          <w:rFonts w:hint="eastAsia"/>
        </w:rPr>
        <w:t>器件型号</w:t>
      </w:r>
      <w:r>
        <w:t>(</w:t>
      </w:r>
      <w:r>
        <w:rPr>
          <w:rFonts w:hint="eastAsia"/>
        </w:rPr>
        <w:t>本课程为</w:t>
      </w:r>
      <w:r>
        <w:t>Cyclone IV E</w:t>
      </w:r>
      <w:r>
        <w:rPr>
          <w:rFonts w:hint="eastAsia"/>
        </w:rPr>
        <w:t>系列</w:t>
      </w:r>
      <w:r>
        <w:t>EP4CE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15"/>
          <w:attr w:name="UnitName" w:val="F"/>
        </w:smartTagPr>
        <w:r>
          <w:t>115F</w:t>
        </w: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29"/>
            <w:attr w:name="UnitName" w:val="C"/>
          </w:smartTagPr>
        </w:smartTag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29"/>
            <w:attr w:name="UnitName" w:val="C"/>
          </w:smartTagPr>
        </w:smartTag>
        <w:r>
          <w:t>29C</w:t>
        </w:r>
      </w:smartTag>
      <w:r>
        <w:t>7)</w:t>
      </w:r>
    </w:p>
    <w:p w:rsidR="00B002D6" w:rsidRDefault="00B002D6" w:rsidP="0079185B">
      <w:r>
        <w:rPr>
          <w:rFonts w:hint="eastAsia"/>
        </w:rPr>
        <w:t>第三步</w:t>
      </w:r>
      <w:r>
        <w:t>:</w:t>
      </w:r>
      <w:r>
        <w:rPr>
          <w:rFonts w:hint="eastAsia"/>
        </w:rPr>
        <w:t>添加文件</w:t>
      </w:r>
    </w:p>
    <w:p w:rsidR="00B002D6" w:rsidRDefault="00B002D6" w:rsidP="0079185B">
      <w:r>
        <w:t>Add to project,</w:t>
      </w:r>
      <w:r>
        <w:rPr>
          <w:rFonts w:hint="eastAsia"/>
        </w:rPr>
        <w:t>将全部源文件</w:t>
      </w:r>
      <w:r>
        <w:t xml:space="preserve"> (</w:t>
      </w:r>
      <w:r>
        <w:rPr>
          <w:rFonts w:hint="eastAsia"/>
        </w:rPr>
        <w:t>本例</w:t>
      </w:r>
      <w:r>
        <w:t>run.v)</w:t>
      </w:r>
      <w:r>
        <w:rPr>
          <w:rFonts w:hint="eastAsia"/>
        </w:rPr>
        <w:t>添加到工程中</w:t>
      </w:r>
    </w:p>
    <w:p w:rsidR="00B002D6" w:rsidRDefault="00B002D6" w:rsidP="0079185B">
      <w:r>
        <w:rPr>
          <w:rFonts w:hint="eastAsia"/>
        </w:rPr>
        <w:t>第四步</w:t>
      </w:r>
      <w:r>
        <w:t>:</w:t>
      </w:r>
      <w:r>
        <w:rPr>
          <w:rFonts w:hint="eastAsia"/>
        </w:rPr>
        <w:t>编译</w:t>
      </w:r>
    </w:p>
    <w:p w:rsidR="00B002D6" w:rsidRDefault="00B002D6" w:rsidP="0079185B">
      <w:r>
        <w:t>Start Compilation ,</w:t>
      </w:r>
      <w:r>
        <w:rPr>
          <w:rFonts w:hint="eastAsia"/>
        </w:rPr>
        <w:t>编译源文件</w:t>
      </w:r>
      <w:r>
        <w:t xml:space="preserve"> (</w:t>
      </w:r>
      <w:r>
        <w:rPr>
          <w:rFonts w:hint="eastAsia"/>
        </w:rPr>
        <w:t>如有错误修改后</w:t>
      </w:r>
      <w:r>
        <w:t>,</w:t>
      </w:r>
      <w:r>
        <w:rPr>
          <w:rFonts w:hint="eastAsia"/>
        </w:rPr>
        <w:t>重新编译</w:t>
      </w:r>
      <w:r>
        <w:t>)</w:t>
      </w:r>
    </w:p>
    <w:p w:rsidR="00B002D6" w:rsidRDefault="00B002D6" w:rsidP="0079185B">
      <w:r>
        <w:rPr>
          <w:rFonts w:hint="eastAsia"/>
        </w:rPr>
        <w:t>第五步</w:t>
      </w:r>
      <w:r>
        <w:t>:</w:t>
      </w:r>
      <w:r>
        <w:rPr>
          <w:rFonts w:hint="eastAsia"/>
        </w:rPr>
        <w:t>查看电路结构</w:t>
      </w:r>
    </w:p>
    <w:p w:rsidR="00B002D6" w:rsidRDefault="00B002D6">
      <w:r>
        <w:rPr>
          <w:rFonts w:hint="eastAsia"/>
        </w:rPr>
        <w:t>使用</w:t>
      </w:r>
      <w:r>
        <w:t>Tool-&gt;RTL viewer</w:t>
      </w:r>
      <w:r>
        <w:rPr>
          <w:rFonts w:hint="eastAsia"/>
        </w:rPr>
        <w:t>工具查看电路图结构</w:t>
      </w:r>
      <w:r>
        <w:t>,</w:t>
      </w:r>
      <w:r>
        <w:rPr>
          <w:rFonts w:hint="eastAsia"/>
        </w:rPr>
        <w:t>是否和预期设计一致</w:t>
      </w:r>
      <w:r>
        <w:t>.</w:t>
      </w:r>
    </w:p>
    <w:p w:rsidR="00B002D6" w:rsidRDefault="00B002D6">
      <w:r>
        <w:rPr>
          <w:rFonts w:hint="eastAsia"/>
        </w:rPr>
        <w:t>第六步：管脚绑定</w:t>
      </w:r>
      <w:r>
        <w:t>(</w:t>
      </w:r>
      <w:r>
        <w:rPr>
          <w:rFonts w:hint="eastAsia"/>
        </w:rPr>
        <w:t>参考下面管脚绑定举例</w:t>
      </w:r>
      <w:r>
        <w:t>)</w:t>
      </w:r>
    </w:p>
    <w:p w:rsidR="00B002D6" w:rsidRDefault="00B002D6">
      <w:r>
        <w:rPr>
          <w:rFonts w:hint="eastAsia"/>
        </w:rPr>
        <w:t>使用</w:t>
      </w:r>
      <w:r>
        <w:t>Assignment-&gt;pin planner</w:t>
      </w:r>
      <w:r>
        <w:rPr>
          <w:rFonts w:hint="eastAsia"/>
        </w:rPr>
        <w:t>将设计的全部输入</w:t>
      </w:r>
      <w:r>
        <w:t>/</w:t>
      </w:r>
      <w:r>
        <w:rPr>
          <w:rFonts w:hint="eastAsia"/>
        </w:rPr>
        <w:t>输出接口与开发板的对应管脚进行一一对应（此时同时参考</w:t>
      </w:r>
      <w:r>
        <w:t>DE2_115 User Manul.pdf</w:t>
      </w:r>
      <w:r>
        <w:rPr>
          <w:rFonts w:hint="eastAsia"/>
        </w:rPr>
        <w:t>文件）</w:t>
      </w:r>
    </w:p>
    <w:p w:rsidR="00B002D6" w:rsidRDefault="00B002D6">
      <w:r>
        <w:rPr>
          <w:rFonts w:hint="eastAsia"/>
        </w:rPr>
        <w:t>第七步：全编译生成可下载文件（</w:t>
      </w:r>
      <w:r>
        <w:t>*.sof</w:t>
      </w:r>
      <w:r>
        <w:rPr>
          <w:rFonts w:hint="eastAsia"/>
        </w:rPr>
        <w:t>）</w:t>
      </w:r>
    </w:p>
    <w:p w:rsidR="00B002D6" w:rsidRDefault="00B002D6">
      <w:r>
        <w:t>Processing-&gt;Start Compilation</w:t>
      </w:r>
    </w:p>
    <w:p w:rsidR="00B002D6" w:rsidRDefault="00B002D6">
      <w:r>
        <w:rPr>
          <w:rFonts w:hint="eastAsia"/>
        </w:rPr>
        <w:t>第八步：将开发板</w:t>
      </w:r>
      <w:r>
        <w:t>USB</w:t>
      </w:r>
      <w:r>
        <w:rPr>
          <w:rFonts w:hint="eastAsia"/>
        </w:rPr>
        <w:t>线连接到计算机，并开启电源，安装驱动程序（安装方法参考提示）</w:t>
      </w:r>
    </w:p>
    <w:p w:rsidR="00B002D6" w:rsidRDefault="00B002D6">
      <w:r>
        <w:rPr>
          <w:rFonts w:hint="eastAsia"/>
        </w:rPr>
        <w:t>第九步：程序下载至</w:t>
      </w:r>
      <w:r>
        <w:t>FPGA</w:t>
      </w:r>
      <w:r>
        <w:rPr>
          <w:rFonts w:hint="eastAsia"/>
        </w:rPr>
        <w:t>开发板，并观察现象</w:t>
      </w:r>
    </w:p>
    <w:p w:rsidR="00B002D6" w:rsidRDefault="00B002D6" w:rsidP="005D76D6">
      <w:r>
        <w:rPr>
          <w:rFonts w:hint="eastAsia"/>
        </w:rPr>
        <w:t>点击工具栏</w:t>
      </w:r>
      <w:r>
        <w:t xml:space="preserve"> Programmer</w:t>
      </w:r>
      <w:r>
        <w:rPr>
          <w:rFonts w:hint="eastAsia"/>
        </w:rPr>
        <w:t>进行程序下载。</w:t>
      </w:r>
    </w:p>
    <w:p w:rsidR="00B002D6" w:rsidRDefault="00B002D6" w:rsidP="005D76D6"/>
    <w:p w:rsidR="00B002D6" w:rsidRDefault="00B002D6">
      <w:r>
        <w:rPr>
          <w:rFonts w:hint="eastAsia"/>
        </w:rPr>
        <w:t>二</w:t>
      </w:r>
      <w:r>
        <w:t>.</w:t>
      </w:r>
      <w:r>
        <w:rPr>
          <w:rFonts w:hint="eastAsia"/>
        </w:rPr>
        <w:t>管脚绑定举例</w:t>
      </w:r>
      <w:r>
        <w:t>:</w:t>
      </w:r>
    </w:p>
    <w:p w:rsidR="00B002D6" w:rsidRDefault="00B002D6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14.75pt;height:172.5pt;visibility:visible">
            <v:imagedata r:id="rId7" o:title=""/>
          </v:shape>
        </w:pict>
      </w:r>
    </w:p>
    <w:p w:rsidR="00B002D6" w:rsidRDefault="00B002D6"/>
    <w:p w:rsidR="00B002D6" w:rsidRDefault="00B002D6"/>
    <w:p w:rsidR="00B002D6" w:rsidRPr="009F0347" w:rsidRDefault="00B002D6">
      <w:r>
        <w:rPr>
          <w:rFonts w:hint="eastAsia"/>
        </w:rPr>
        <w:t>本例程是一个定时器为核心的流水灯，同学们自己构思，怎样可以对所设计的状态机进行下载测试。</w:t>
      </w:r>
    </w:p>
    <w:p w:rsidR="00B002D6" w:rsidRDefault="00B002D6"/>
    <w:sectPr w:rsidR="00B002D6" w:rsidSect="00FA0F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02D6" w:rsidRDefault="00B002D6" w:rsidP="00D94488">
      <w:r>
        <w:separator/>
      </w:r>
    </w:p>
  </w:endnote>
  <w:endnote w:type="continuationSeparator" w:id="0">
    <w:p w:rsidR="00B002D6" w:rsidRDefault="00B002D6" w:rsidP="00D944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02D6" w:rsidRDefault="00B002D6" w:rsidP="00D94488">
      <w:r>
        <w:separator/>
      </w:r>
    </w:p>
  </w:footnote>
  <w:footnote w:type="continuationSeparator" w:id="0">
    <w:p w:rsidR="00B002D6" w:rsidRDefault="00B002D6" w:rsidP="00D9448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D5DD1"/>
    <w:multiLevelType w:val="hybridMultilevel"/>
    <w:tmpl w:val="B7D27238"/>
    <w:lvl w:ilvl="0" w:tplc="A5308BC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5DD330A2"/>
    <w:multiLevelType w:val="hybridMultilevel"/>
    <w:tmpl w:val="ADB81934"/>
    <w:lvl w:ilvl="0" w:tplc="7A1056F6">
      <w:start w:val="1"/>
      <w:numFmt w:val="japaneseCounting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94488"/>
    <w:rsid w:val="000006A4"/>
    <w:rsid w:val="00003656"/>
    <w:rsid w:val="000137F8"/>
    <w:rsid w:val="00017074"/>
    <w:rsid w:val="0002001F"/>
    <w:rsid w:val="00020E7D"/>
    <w:rsid w:val="0002489A"/>
    <w:rsid w:val="000D5028"/>
    <w:rsid w:val="00110351"/>
    <w:rsid w:val="001660E5"/>
    <w:rsid w:val="0017696E"/>
    <w:rsid w:val="002A601A"/>
    <w:rsid w:val="00407933"/>
    <w:rsid w:val="00496605"/>
    <w:rsid w:val="00570124"/>
    <w:rsid w:val="005D76D6"/>
    <w:rsid w:val="005F3459"/>
    <w:rsid w:val="006B633B"/>
    <w:rsid w:val="006D358F"/>
    <w:rsid w:val="00760419"/>
    <w:rsid w:val="0079185B"/>
    <w:rsid w:val="00863833"/>
    <w:rsid w:val="00895975"/>
    <w:rsid w:val="0090582B"/>
    <w:rsid w:val="00997C49"/>
    <w:rsid w:val="009C030C"/>
    <w:rsid w:val="009D1CE7"/>
    <w:rsid w:val="009F0347"/>
    <w:rsid w:val="00A24384"/>
    <w:rsid w:val="00A55EAA"/>
    <w:rsid w:val="00A707AB"/>
    <w:rsid w:val="00B002D6"/>
    <w:rsid w:val="00B61559"/>
    <w:rsid w:val="00C910C6"/>
    <w:rsid w:val="00CA17D0"/>
    <w:rsid w:val="00CE1479"/>
    <w:rsid w:val="00D94488"/>
    <w:rsid w:val="00E2286C"/>
    <w:rsid w:val="00FA0F97"/>
    <w:rsid w:val="00FC0B83"/>
    <w:rsid w:val="00FC49ED"/>
    <w:rsid w:val="00FC58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0F97"/>
    <w:pPr>
      <w:widowControl w:val="0"/>
      <w:jc w:val="both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D944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D94488"/>
    <w:rPr>
      <w:rFonts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rsid w:val="00D944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D94488"/>
    <w:rPr>
      <w:rFonts w:cs="Times New Roman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D9448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94488"/>
    <w:rPr>
      <w:rFonts w:cs="Times New Roman"/>
      <w:sz w:val="18"/>
      <w:szCs w:val="18"/>
    </w:rPr>
  </w:style>
  <w:style w:type="paragraph" w:styleId="ListParagraph">
    <w:name w:val="List Paragraph"/>
    <w:basedOn w:val="Normal"/>
    <w:uiPriority w:val="99"/>
    <w:qFormat/>
    <w:rsid w:val="0079185B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92</TotalTime>
  <Pages>1</Pages>
  <Words>95</Words>
  <Characters>547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18</cp:revision>
  <dcterms:created xsi:type="dcterms:W3CDTF">2016-11-09T07:18:00Z</dcterms:created>
  <dcterms:modified xsi:type="dcterms:W3CDTF">2018-12-11T00:36:00Z</dcterms:modified>
</cp:coreProperties>
</file>